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426"/>
        <w:gridCol w:w="2516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C934DF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C934DF">
              <w:rPr>
                <w:noProof/>
                <w:lang w:val="en-IN" w:eastAsia="en-IN"/>
              </w:rPr>
              <w:drawing>
                <wp:inline distT="0" distB="0" distL="0" distR="0" wp14:anchorId="30675318" wp14:editId="06EB864E">
                  <wp:extent cx="1951630" cy="1758265"/>
                  <wp:effectExtent l="0" t="0" r="0" b="0"/>
                  <wp:docPr id="29" name="Picture 29" descr="C:\Users\HP\Desktop\hhh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P\Desktop\hhh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434" cy="176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705ECA" w:rsidP="00705ECA">
            <w:pPr>
              <w:pStyle w:val="Title"/>
            </w:pPr>
            <w:r>
              <w:t>DEEKSHA A S</w:t>
            </w:r>
            <w:r w:rsidR="003D1B71" w:rsidRPr="00310F17">
              <w:br/>
            </w:r>
            <w:bookmarkStart w:id="0" w:name="_GoBack"/>
            <w:bookmarkEnd w:id="0"/>
            <w:r w:rsidR="00A60EE6">
              <w:rPr>
                <w:sz w:val="36"/>
                <w:szCs w:val="36"/>
              </w:rPr>
              <w:t>Front End Developer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E572D6" w:rsidRDefault="00C934D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Ob</w:t>
            </w:r>
            <w:r w:rsidR="00705ECA">
              <w:rPr>
                <w:rFonts w:ascii="Calibri" w:hAnsi="Calibri" w:cs="Calibri"/>
                <w:color w:val="0072C7"/>
              </w:rPr>
              <w:t>jective</w:t>
            </w:r>
          </w:p>
          <w:p w:rsidR="00705ECA" w:rsidRDefault="00705ECA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 seek a position where I can utilize my skills and abilities that offer professional growth while being resourceful, innovative and flexible and contribute for the growth of the organization and personality growth.</w:t>
            </w:r>
          </w:p>
          <w:p w:rsidR="003D1B71" w:rsidRPr="00740017" w:rsidRDefault="00705ECA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To enhance my skills on this challenging position and expanding my knowledge. I am adaptive person in a new work environment. I am able to work with multiple task .self-discipline, high responsibility and hard work is my principle. 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E91E514AA884BA4AE6214AF97AC2283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705ECA" w:rsidP="00353B60">
            <w:pPr>
              <w:pStyle w:val="SchoolName"/>
            </w:pPr>
            <w:r>
              <w:t>East West Institute of Technology</w:t>
            </w:r>
            <w:r w:rsidR="003D1B71" w:rsidRPr="00740017">
              <w:t xml:space="preserve">, </w:t>
            </w:r>
            <w:r>
              <w:t>Bangalore, Karnataka</w:t>
            </w:r>
          </w:p>
          <w:p w:rsidR="00705ECA" w:rsidRDefault="00705ECA" w:rsidP="00705ECA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Bachelor of Engineering in </w:t>
            </w:r>
            <w:r w:rsidRPr="00705ECA">
              <w:rPr>
                <w:rFonts w:ascii="Calibri" w:hAnsi="Calibri" w:cs="Calibri"/>
              </w:rPr>
              <w:t>Computer science</w:t>
            </w:r>
          </w:p>
          <w:p w:rsidR="00705ECA" w:rsidRPr="00705ECA" w:rsidRDefault="00705ECA" w:rsidP="00705ECA">
            <w:pPr>
              <w:pStyle w:val="ListBullet"/>
              <w:numPr>
                <w:ilvl w:val="0"/>
                <w:numId w:val="5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2015 - 2019</w:t>
            </w:r>
          </w:p>
          <w:p w:rsidR="00705ECA" w:rsidRDefault="00705ECA" w:rsidP="00705EC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:rsidR="00705ECA" w:rsidRDefault="00705ECA" w:rsidP="00705ECA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</w:rPr>
            </w:pPr>
            <w:r w:rsidRPr="00705ECA">
              <w:rPr>
                <w:rFonts w:ascii="Calibri" w:hAnsi="Calibri" w:cs="Calibri"/>
                <w:b/>
              </w:rPr>
              <w:t>Sarvodaya Pre University</w:t>
            </w:r>
            <w:r>
              <w:rPr>
                <w:rFonts w:ascii="Calibri" w:hAnsi="Calibri" w:cs="Calibri"/>
                <w:b/>
              </w:rPr>
              <w:t>, Tumkur, Karnataka</w:t>
            </w:r>
          </w:p>
          <w:p w:rsidR="00705ECA" w:rsidRDefault="00705ECA" w:rsidP="00705ECA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 w:rsidRPr="00705ECA">
              <w:rPr>
                <w:rFonts w:ascii="Calibri" w:hAnsi="Calibri" w:cs="Calibri"/>
              </w:rPr>
              <w:t xml:space="preserve">2013 </w:t>
            </w:r>
            <w:r>
              <w:rPr>
                <w:rFonts w:ascii="Calibri" w:hAnsi="Calibri" w:cs="Calibri"/>
              </w:rPr>
              <w:t>–</w:t>
            </w:r>
            <w:r w:rsidRPr="00705ECA">
              <w:rPr>
                <w:rFonts w:ascii="Calibri" w:hAnsi="Calibri" w:cs="Calibri"/>
              </w:rPr>
              <w:t xml:space="preserve"> 2015</w:t>
            </w:r>
          </w:p>
          <w:p w:rsidR="00705ECA" w:rsidRDefault="00705ECA" w:rsidP="00705ECA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Calibri" w:hAnsi="Calibri" w:cs="Calibri"/>
              </w:rPr>
            </w:pPr>
          </w:p>
          <w:p w:rsidR="00705ECA" w:rsidRDefault="00705ECA" w:rsidP="00705ECA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  <w:b/>
              </w:rPr>
            </w:pPr>
            <w:r w:rsidRPr="00705ECA">
              <w:rPr>
                <w:rFonts w:ascii="Calibri" w:hAnsi="Calibri" w:cs="Calibri"/>
                <w:b/>
              </w:rPr>
              <w:t>Shree Shankareshwara High School, Nittur ,Karnataka</w:t>
            </w:r>
          </w:p>
          <w:p w:rsidR="00705ECA" w:rsidRPr="00705ECA" w:rsidRDefault="00705ECA" w:rsidP="00705ECA">
            <w:pPr>
              <w:pStyle w:val="ListBullet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 w:rsidRPr="00705ECA">
              <w:rPr>
                <w:rFonts w:ascii="Calibri" w:hAnsi="Calibri" w:cs="Calibri"/>
              </w:rPr>
              <w:t>2010 - 1013</w:t>
            </w:r>
          </w:p>
          <w:p w:rsidR="003D1B71" w:rsidRDefault="00705ECA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</w:t>
            </w:r>
          </w:p>
          <w:p w:rsidR="006066FF" w:rsidRPr="006066FF" w:rsidRDefault="006066FF" w:rsidP="006066FF">
            <w:pPr>
              <w:rPr>
                <w:b/>
              </w:rPr>
            </w:pPr>
            <w:r w:rsidRPr="006066FF">
              <w:rPr>
                <w:b/>
              </w:rPr>
              <w:t xml:space="preserve">Wild Life Mnitoring System </w:t>
            </w:r>
          </w:p>
          <w:p w:rsidR="006066FF" w:rsidRDefault="006066FF" w:rsidP="006066FF">
            <w:pPr>
              <w:pStyle w:val="ListParagraph"/>
              <w:numPr>
                <w:ilvl w:val="0"/>
                <w:numId w:val="4"/>
              </w:numPr>
            </w:pPr>
            <w:r>
              <w:t>Using IoT</w:t>
            </w:r>
          </w:p>
          <w:p w:rsidR="006066FF" w:rsidRPr="006066FF" w:rsidRDefault="006066FF" w:rsidP="006066FF">
            <w:pPr>
              <w:pStyle w:val="ListParagraph"/>
              <w:numPr>
                <w:ilvl w:val="0"/>
                <w:numId w:val="4"/>
              </w:num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A60EE6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A60EE6">
        <w:trPr>
          <w:trHeight w:val="543"/>
        </w:trPr>
        <w:tc>
          <w:tcPr>
            <w:tcW w:w="720" w:type="dxa"/>
          </w:tcPr>
          <w:p w:rsidR="003D1B71" w:rsidRDefault="00705ECA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64A6EE22" wp14:editId="730A74B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4CAD40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6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516" w:type="dxa"/>
            <w:vAlign w:val="center"/>
          </w:tcPr>
          <w:p w:rsidR="00A60EE6" w:rsidRPr="00A60EE6" w:rsidRDefault="00A60EE6" w:rsidP="00705ECA">
            <w:pPr>
              <w:pStyle w:val="Information"/>
              <w:rPr>
                <w:color w:val="000000" w:themeColor="text1"/>
                <w:sz w:val="22"/>
                <w:szCs w:val="22"/>
              </w:rPr>
            </w:pPr>
            <w:r w:rsidRPr="00A60EE6">
              <w:rPr>
                <w:color w:val="000000" w:themeColor="text1"/>
                <w:sz w:val="22"/>
                <w:szCs w:val="22"/>
              </w:rPr>
              <w:t>D/O Shivaji rao R</w:t>
            </w:r>
          </w:p>
          <w:p w:rsidR="003D1B71" w:rsidRPr="00A60EE6" w:rsidRDefault="00A60EE6" w:rsidP="00705ECA">
            <w:pPr>
              <w:pStyle w:val="Information"/>
              <w:rPr>
                <w:color w:val="000000" w:themeColor="text1"/>
                <w:sz w:val="22"/>
                <w:szCs w:val="22"/>
              </w:rPr>
            </w:pPr>
            <w:r w:rsidRPr="00A60EE6">
              <w:rPr>
                <w:color w:val="000000" w:themeColor="text1"/>
                <w:sz w:val="22"/>
                <w:szCs w:val="22"/>
              </w:rPr>
              <w:t xml:space="preserve"> Tumkur,</w:t>
            </w:r>
          </w:p>
          <w:p w:rsidR="00A60EE6" w:rsidRPr="00A60EE6" w:rsidRDefault="00A60EE6" w:rsidP="00705ECA">
            <w:pPr>
              <w:pStyle w:val="Information"/>
              <w:rPr>
                <w:color w:val="000000" w:themeColor="text1"/>
              </w:rPr>
            </w:pPr>
            <w:r w:rsidRPr="00A60EE6">
              <w:rPr>
                <w:color w:val="000000" w:themeColor="text1"/>
                <w:sz w:val="22"/>
                <w:szCs w:val="22"/>
              </w:rPr>
              <w:t>Karnataka, 572225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60EE6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A60EE6" w:rsidRDefault="003D1B71" w:rsidP="00222466">
            <w:pPr>
              <w:pStyle w:val="NoSpacing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60EE6">
        <w:trPr>
          <w:trHeight w:val="624"/>
        </w:trPr>
        <w:tc>
          <w:tcPr>
            <w:tcW w:w="720" w:type="dxa"/>
          </w:tcPr>
          <w:p w:rsidR="003D1B71" w:rsidRDefault="00705ECA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34BDF95E" wp14:editId="7714489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5434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26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16" w:type="dxa"/>
            <w:vAlign w:val="center"/>
          </w:tcPr>
          <w:p w:rsidR="003D1B71" w:rsidRPr="00A60EE6" w:rsidRDefault="00705ECA" w:rsidP="00705ECA">
            <w:pPr>
              <w:pStyle w:val="Information"/>
              <w:rPr>
                <w:color w:val="000000" w:themeColor="text1"/>
                <w:sz w:val="22"/>
                <w:szCs w:val="22"/>
              </w:rPr>
            </w:pPr>
            <w:r w:rsidRPr="00A60EE6">
              <w:rPr>
                <w:color w:val="000000" w:themeColor="text1"/>
                <w:sz w:val="22"/>
                <w:szCs w:val="22"/>
              </w:rPr>
              <w:t>9743815304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60EE6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A60EE6" w:rsidRDefault="003D1B71" w:rsidP="00B6466C">
            <w:pPr>
              <w:pStyle w:val="NoSpacing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60EE6">
        <w:trPr>
          <w:trHeight w:val="633"/>
        </w:trPr>
        <w:tc>
          <w:tcPr>
            <w:tcW w:w="720" w:type="dxa"/>
          </w:tcPr>
          <w:p w:rsidR="003D1B71" w:rsidRDefault="00705ECA" w:rsidP="006D79A8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6985</wp:posOffset>
                      </wp:positionV>
                      <wp:extent cx="296545" cy="201295"/>
                      <wp:effectExtent l="0" t="0" r="8255" b="8255"/>
                      <wp:wrapSquare wrapText="bothSides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6545" cy="20129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0E4034" id="Group 24" o:spid="_x0000_s1026" alt="email icon" style="position:absolute;margin-left:.45pt;margin-top:.55pt;width:23.35pt;height:15.85pt;z-index:251658240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426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516" w:type="dxa"/>
            <w:vAlign w:val="center"/>
          </w:tcPr>
          <w:p w:rsidR="003D1B71" w:rsidRPr="00A60EE6" w:rsidRDefault="00A60EE6" w:rsidP="00705ECA">
            <w:pPr>
              <w:pStyle w:val="Information"/>
              <w:spacing w:line="480" w:lineRule="auto"/>
              <w:rPr>
                <w:color w:val="000000" w:themeColor="text1"/>
                <w:sz w:val="22"/>
                <w:szCs w:val="22"/>
              </w:rPr>
            </w:pPr>
            <w:r w:rsidRPr="00A60EE6">
              <w:rPr>
                <w:color w:val="000000" w:themeColor="text1"/>
                <w:sz w:val="22"/>
                <w:szCs w:val="22"/>
              </w:rPr>
              <w:t>d</w:t>
            </w:r>
            <w:r w:rsidR="00705ECA" w:rsidRPr="00A60EE6">
              <w:rPr>
                <w:color w:val="000000" w:themeColor="text1"/>
                <w:sz w:val="22"/>
                <w:szCs w:val="22"/>
              </w:rPr>
              <w:t>ee</w:t>
            </w:r>
            <w:r w:rsidRPr="00A60EE6">
              <w:rPr>
                <w:color w:val="000000" w:themeColor="text1"/>
                <w:sz w:val="22"/>
                <w:szCs w:val="22"/>
              </w:rPr>
              <w:t>rao123@</w:t>
            </w:r>
            <w:r w:rsidR="00705ECA" w:rsidRPr="00A60EE6">
              <w:rPr>
                <w:color w:val="000000" w:themeColor="text1"/>
                <w:sz w:val="22"/>
                <w:szCs w:val="22"/>
              </w:rPr>
              <w:t>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6066FF">
        <w:trPr>
          <w:trHeight w:val="95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A60EE6" w:rsidRDefault="003D1B71" w:rsidP="00B6466C">
            <w:pPr>
              <w:pStyle w:val="NoSpacing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60EE6">
        <w:trPr>
          <w:trHeight w:val="633"/>
        </w:trPr>
        <w:tc>
          <w:tcPr>
            <w:tcW w:w="720" w:type="dxa"/>
          </w:tcPr>
          <w:p w:rsidR="003D1B71" w:rsidRPr="00A60EE6" w:rsidRDefault="003D1B71" w:rsidP="00A60EE6">
            <w:pPr>
              <w:pStyle w:val="Information"/>
              <w:jc w:val="center"/>
              <w:rPr>
                <w:b/>
                <w:noProof/>
                <w:sz w:val="22"/>
                <w:szCs w:val="22"/>
              </w:rPr>
            </w:pPr>
          </w:p>
        </w:tc>
        <w:tc>
          <w:tcPr>
            <w:tcW w:w="426" w:type="dxa"/>
            <w:tcMar>
              <w:left w:w="0" w:type="dxa"/>
              <w:right w:w="0" w:type="dxa"/>
            </w:tcMar>
            <w:vAlign w:val="center"/>
          </w:tcPr>
          <w:p w:rsidR="003D1B71" w:rsidRPr="00A60EE6" w:rsidRDefault="00A60EE6" w:rsidP="00A60EE6">
            <w:pPr>
              <w:pStyle w:val="Information"/>
              <w:rPr>
                <w:rFonts w:ascii="Calibri" w:hAnsi="Calibri" w:cs="Calibri"/>
                <w:b/>
                <w:color w:val="666666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666666"/>
                <w:sz w:val="22"/>
                <w:szCs w:val="22"/>
              </w:rPr>
              <w:t xml:space="preserve">   </w:t>
            </w:r>
          </w:p>
        </w:tc>
        <w:tc>
          <w:tcPr>
            <w:tcW w:w="2516" w:type="dxa"/>
            <w:vAlign w:val="center"/>
          </w:tcPr>
          <w:p w:rsidR="006066FF" w:rsidRDefault="006066FF" w:rsidP="006066FF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:rsidR="003D1B71" w:rsidRPr="006066FF" w:rsidRDefault="00A60EE6" w:rsidP="006066FF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6066FF">
              <w:rPr>
                <w:b w:val="0"/>
                <w:color w:val="000000" w:themeColor="text1"/>
                <w:sz w:val="22"/>
                <w:szCs w:val="22"/>
                <w:u w:val="none"/>
              </w:rPr>
              <w:t xml:space="preserve">Java Advanced </w:t>
            </w:r>
          </w:p>
          <w:p w:rsidR="00A60EE6" w:rsidRDefault="00A60EE6" w:rsidP="00A60EE6">
            <w:pPr>
              <w:pStyle w:val="Information"/>
              <w:rPr>
                <w:color w:val="000000" w:themeColor="text1"/>
                <w:sz w:val="22"/>
                <w:szCs w:val="22"/>
              </w:rPr>
            </w:pPr>
            <w:r w:rsidRPr="00A60EE6">
              <w:rPr>
                <w:color w:val="000000" w:themeColor="text1"/>
                <w:sz w:val="22"/>
                <w:szCs w:val="22"/>
              </w:rPr>
              <w:t>HTML 5, CSS</w:t>
            </w:r>
          </w:p>
          <w:p w:rsidR="00A60EE6" w:rsidRDefault="00A60EE6" w:rsidP="00A60EE6">
            <w:pPr>
              <w:pStyle w:val="Information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Advanced</w:t>
            </w:r>
          </w:p>
          <w:p w:rsidR="00A60EE6" w:rsidRPr="00A60EE6" w:rsidRDefault="00A60EE6" w:rsidP="00A60EE6">
            <w:pPr>
              <w:pStyle w:val="Information"/>
              <w:rPr>
                <w:color w:val="000000" w:themeColor="text1"/>
              </w:rPr>
            </w:pPr>
            <w:r>
              <w:rPr>
                <w:color w:val="000000" w:themeColor="text1"/>
                <w:sz w:val="22"/>
                <w:szCs w:val="22"/>
              </w:rPr>
              <w:t>SQL Advanced</w:t>
            </w: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A60EE6">
        <w:trPr>
          <w:trHeight w:val="2448"/>
        </w:trPr>
        <w:tc>
          <w:tcPr>
            <w:tcW w:w="720" w:type="dxa"/>
          </w:tcPr>
          <w:p w:rsidR="003D1B71" w:rsidRPr="0056708E" w:rsidRDefault="003D1B71" w:rsidP="00A60EE6">
            <w:pPr>
              <w:pStyle w:val="Heading2"/>
              <w:rPr>
                <w:rFonts w:ascii="Calibri" w:hAnsi="Calibri" w:cs="Calibri"/>
              </w:rPr>
            </w:pPr>
          </w:p>
        </w:tc>
        <w:tc>
          <w:tcPr>
            <w:tcW w:w="2942" w:type="dxa"/>
            <w:gridSpan w:val="2"/>
          </w:tcPr>
          <w:p w:rsidR="00A60EE6" w:rsidRPr="006066FF" w:rsidRDefault="006066FF" w:rsidP="00A60EE6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6066FF">
              <w:rPr>
                <w:rFonts w:ascii="Calibri" w:hAnsi="Calibri" w:cs="Calibri"/>
                <w:color w:val="0072C7"/>
                <w:u w:val="none"/>
              </w:rPr>
              <w:t xml:space="preserve">        </w:t>
            </w:r>
            <w:r w:rsidR="00A60EE6" w:rsidRPr="006066FF">
              <w:rPr>
                <w:rFonts w:ascii="Calibri" w:hAnsi="Calibri" w:cs="Calibri"/>
                <w:color w:val="0072C7"/>
              </w:rPr>
              <w:t>Languages</w:t>
            </w:r>
          </w:p>
          <w:p w:rsidR="006066FF" w:rsidRDefault="006066FF" w:rsidP="00222466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b/>
                <w:color w:val="0072C7" w:themeColor="accent2"/>
              </w:rPr>
              <w:t xml:space="preserve">          </w:t>
            </w:r>
            <w:r w:rsidRPr="006066FF">
              <w:rPr>
                <w:rFonts w:ascii="Calibri" w:hAnsi="Calibri" w:cs="Calibri"/>
                <w:color w:val="000000" w:themeColor="text1"/>
              </w:rPr>
              <w:t>English ,Kannada ,</w:t>
            </w:r>
          </w:p>
          <w:p w:rsidR="003D1B71" w:rsidRDefault="006066FF" w:rsidP="00222466">
            <w:pPr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          </w:t>
            </w:r>
            <w:r w:rsidRPr="006066FF">
              <w:rPr>
                <w:rFonts w:ascii="Calibri" w:hAnsi="Calibri" w:cs="Calibri"/>
                <w:color w:val="000000" w:themeColor="text1"/>
              </w:rPr>
              <w:t>Hindi, Marati</w:t>
            </w:r>
          </w:p>
          <w:p w:rsidR="006066FF" w:rsidRDefault="006066FF" w:rsidP="00222466">
            <w:pPr>
              <w:rPr>
                <w:rFonts w:ascii="Calibri" w:hAnsi="Calibri" w:cs="Calibri"/>
                <w:color w:val="000000" w:themeColor="text1"/>
              </w:rPr>
            </w:pPr>
          </w:p>
          <w:p w:rsidR="006066FF" w:rsidRDefault="006066FF" w:rsidP="006066FF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6066FF">
              <w:rPr>
                <w:rFonts w:ascii="Calibri" w:hAnsi="Calibri" w:cs="Calibri"/>
                <w:color w:val="0072C7"/>
                <w:u w:val="none"/>
              </w:rPr>
              <w:t xml:space="preserve">        </w:t>
            </w:r>
            <w:r w:rsidRPr="006066FF">
              <w:rPr>
                <w:rFonts w:ascii="Calibri" w:hAnsi="Calibri" w:cs="Calibri"/>
                <w:color w:val="0072C7"/>
              </w:rPr>
              <w:t>Hobbies</w:t>
            </w:r>
          </w:p>
          <w:p w:rsidR="006066FF" w:rsidRDefault="006066FF" w:rsidP="006066FF">
            <w:r>
              <w:t xml:space="preserve">        Cooking ,Singing  </w:t>
            </w:r>
          </w:p>
          <w:p w:rsidR="006066FF" w:rsidRDefault="006066FF" w:rsidP="006066FF"/>
          <w:p w:rsidR="006066FF" w:rsidRPr="006066FF" w:rsidRDefault="006066FF" w:rsidP="006066FF"/>
          <w:p w:rsidR="006066FF" w:rsidRPr="006066FF" w:rsidRDefault="006066FF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B56" w:rsidRDefault="00D31B56" w:rsidP="00590471">
      <w:r>
        <w:separator/>
      </w:r>
    </w:p>
  </w:endnote>
  <w:endnote w:type="continuationSeparator" w:id="0">
    <w:p w:rsidR="00D31B56" w:rsidRDefault="00D31B5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B56" w:rsidRDefault="00D31B56" w:rsidP="00590471">
      <w:r>
        <w:separator/>
      </w:r>
    </w:p>
  </w:footnote>
  <w:footnote w:type="continuationSeparator" w:id="0">
    <w:p w:rsidR="00D31B56" w:rsidRDefault="00D31B5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A268D2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CB1AAE"/>
    <w:multiLevelType w:val="hybridMultilevel"/>
    <w:tmpl w:val="3A4A8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D3321F"/>
    <w:multiLevelType w:val="hybridMultilevel"/>
    <w:tmpl w:val="6AACA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CA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5F2020"/>
    <w:rsid w:val="006066FF"/>
    <w:rsid w:val="00653E17"/>
    <w:rsid w:val="006A08E8"/>
    <w:rsid w:val="006D79A8"/>
    <w:rsid w:val="00705ECA"/>
    <w:rsid w:val="00717CE1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743A0"/>
    <w:rsid w:val="009D090F"/>
    <w:rsid w:val="00A31464"/>
    <w:rsid w:val="00A31B16"/>
    <w:rsid w:val="00A33613"/>
    <w:rsid w:val="00A47A8D"/>
    <w:rsid w:val="00A60EE6"/>
    <w:rsid w:val="00AC6C7E"/>
    <w:rsid w:val="00B4158A"/>
    <w:rsid w:val="00B6466C"/>
    <w:rsid w:val="00BB1B5D"/>
    <w:rsid w:val="00BC22C7"/>
    <w:rsid w:val="00BD195A"/>
    <w:rsid w:val="00C07240"/>
    <w:rsid w:val="00C14078"/>
    <w:rsid w:val="00C934DF"/>
    <w:rsid w:val="00CE1E3D"/>
    <w:rsid w:val="00D053FA"/>
    <w:rsid w:val="00D31B56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E91E514AA884BA4AE6214AF97AC2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CDB1EC-EAE8-4516-8D44-CD984C6BEE45}"/>
      </w:docPartPr>
      <w:docPartBody>
        <w:p w:rsidR="00947608" w:rsidRDefault="00826786">
          <w:pPr>
            <w:pStyle w:val="6E91E514AA884BA4AE6214AF97AC2283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786"/>
    <w:rsid w:val="007540C9"/>
    <w:rsid w:val="00826786"/>
    <w:rsid w:val="0094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593B6DD55147C290AB702AD1650098">
    <w:name w:val="55593B6DD55147C290AB702AD1650098"/>
  </w:style>
  <w:style w:type="paragraph" w:customStyle="1" w:styleId="11C48EC232BB4E8495D234010F5DA627">
    <w:name w:val="11C48EC232BB4E8495D234010F5DA627"/>
  </w:style>
  <w:style w:type="paragraph" w:customStyle="1" w:styleId="946E1668F0814D2FB75BB614E0219D1E">
    <w:name w:val="946E1668F0814D2FB75BB614E0219D1E"/>
  </w:style>
  <w:style w:type="paragraph" w:customStyle="1" w:styleId="B614D5494B7D46448D6641A47DCE009B">
    <w:name w:val="B614D5494B7D46448D6641A47DCE009B"/>
  </w:style>
  <w:style w:type="paragraph" w:customStyle="1" w:styleId="5825088F83BE4ED38204A95647B10E6A">
    <w:name w:val="5825088F83BE4ED38204A95647B10E6A"/>
  </w:style>
  <w:style w:type="paragraph" w:customStyle="1" w:styleId="4A191357C5E0492C875981F3A467CCBF">
    <w:name w:val="4A191357C5E0492C875981F3A467CCBF"/>
  </w:style>
  <w:style w:type="paragraph" w:customStyle="1" w:styleId="6FDE5ABE7B5B4E50AA19584C6C7980BE">
    <w:name w:val="6FDE5ABE7B5B4E50AA19584C6C7980BE"/>
  </w:style>
  <w:style w:type="paragraph" w:customStyle="1" w:styleId="F18C4CDB44914C13941AC332F1252CB7">
    <w:name w:val="F18C4CDB44914C13941AC332F1252CB7"/>
  </w:style>
  <w:style w:type="paragraph" w:customStyle="1" w:styleId="6449B67BB4F44CFA82ABEC6F2D6360A5">
    <w:name w:val="6449B67BB4F44CFA82ABEC6F2D6360A5"/>
  </w:style>
  <w:style w:type="paragraph" w:customStyle="1" w:styleId="EFC77FC19A6849839F8F4842C9A0DBC4">
    <w:name w:val="EFC77FC19A6849839F8F4842C9A0DBC4"/>
  </w:style>
  <w:style w:type="paragraph" w:customStyle="1" w:styleId="277BF1C65F234DBD9A95BD6746F397CC">
    <w:name w:val="277BF1C65F234DBD9A95BD6746F397CC"/>
  </w:style>
  <w:style w:type="paragraph" w:customStyle="1" w:styleId="1DE623050DA943D490E186524F0092BC">
    <w:name w:val="1DE623050DA943D490E186524F0092BC"/>
  </w:style>
  <w:style w:type="paragraph" w:customStyle="1" w:styleId="78951EAA71784E1E9A3FC3CF3F475E76">
    <w:name w:val="78951EAA71784E1E9A3FC3CF3F475E76"/>
  </w:style>
  <w:style w:type="paragraph" w:customStyle="1" w:styleId="3B2A8D722908418CA6C53E7FB15E803B">
    <w:name w:val="3B2A8D722908418CA6C53E7FB15E803B"/>
  </w:style>
  <w:style w:type="paragraph" w:customStyle="1" w:styleId="8BA501DAF7BF456C9720029DECCD2D48">
    <w:name w:val="8BA501DAF7BF456C9720029DECCD2D48"/>
  </w:style>
  <w:style w:type="paragraph" w:customStyle="1" w:styleId="F8C73B9E88714A5F8B2CEE571AF519E5">
    <w:name w:val="F8C73B9E88714A5F8B2CEE571AF519E5"/>
  </w:style>
  <w:style w:type="paragraph" w:customStyle="1" w:styleId="4EB151FBFC684673818105B406768BCF">
    <w:name w:val="4EB151FBFC684673818105B406768BCF"/>
  </w:style>
  <w:style w:type="paragraph" w:customStyle="1" w:styleId="F45B9B56FBD845D69A2A70A39F96F557">
    <w:name w:val="F45B9B56FBD845D69A2A70A39F96F557"/>
  </w:style>
  <w:style w:type="paragraph" w:customStyle="1" w:styleId="3F9CD4CAD0D94B2E80F0D10AF3EC491E">
    <w:name w:val="3F9CD4CAD0D94B2E80F0D10AF3EC491E"/>
  </w:style>
  <w:style w:type="paragraph" w:customStyle="1" w:styleId="6E91E514AA884BA4AE6214AF97AC2283">
    <w:name w:val="6E91E514AA884BA4AE6214AF97AC2283"/>
  </w:style>
  <w:style w:type="paragraph" w:customStyle="1" w:styleId="AF4B13C9C88A4ADF8A6DF4FE935F61FF">
    <w:name w:val="AF4B13C9C88A4ADF8A6DF4FE935F61FF"/>
  </w:style>
  <w:style w:type="paragraph" w:customStyle="1" w:styleId="DE375AA6BB354B73BAFEE74579CEA85A">
    <w:name w:val="DE375AA6BB354B73BAFEE74579CEA85A"/>
  </w:style>
  <w:style w:type="paragraph" w:customStyle="1" w:styleId="098C8013D7F340B49A53E4FDC4254A8A">
    <w:name w:val="098C8013D7F340B49A53E4FDC4254A8A"/>
  </w:style>
  <w:style w:type="paragraph" w:customStyle="1" w:styleId="D446AF0CDB5E4037B91D12DB3EF38C82">
    <w:name w:val="D446AF0CDB5E4037B91D12DB3EF38C82"/>
  </w:style>
  <w:style w:type="paragraph" w:customStyle="1" w:styleId="BFBC31391B214A0195680DF5F0227348">
    <w:name w:val="BFBC31391B214A0195680DF5F0227348"/>
  </w:style>
  <w:style w:type="paragraph" w:customStyle="1" w:styleId="75BFFAEF87D8432EB81CF453F67A07FF">
    <w:name w:val="75BFFAEF87D8432EB81CF453F67A07FF"/>
  </w:style>
  <w:style w:type="paragraph" w:customStyle="1" w:styleId="8726BFF2801345E0A84E76E77AF6E9E6">
    <w:name w:val="8726BFF2801345E0A84E76E77AF6E9E6"/>
  </w:style>
  <w:style w:type="paragraph" w:customStyle="1" w:styleId="84D40158987047C990F83B402D8F33F9">
    <w:name w:val="84D40158987047C990F83B402D8F33F9"/>
  </w:style>
  <w:style w:type="paragraph" w:customStyle="1" w:styleId="6EAD6976572942C5A1C29E0ACC340724">
    <w:name w:val="6EAD6976572942C5A1C29E0ACC340724"/>
  </w:style>
  <w:style w:type="paragraph" w:customStyle="1" w:styleId="98A33571384B4222B46512D5DA78DAF3">
    <w:name w:val="98A33571384B4222B46512D5DA78DAF3"/>
  </w:style>
  <w:style w:type="paragraph" w:customStyle="1" w:styleId="07BA28045244444198162A5D0E5347DD">
    <w:name w:val="07BA28045244444198162A5D0E5347DD"/>
  </w:style>
  <w:style w:type="paragraph" w:customStyle="1" w:styleId="891CA37B0EFE43EE8CDC7A68CB80C3E5">
    <w:name w:val="891CA37B0EFE43EE8CDC7A68CB80C3E5"/>
  </w:style>
  <w:style w:type="paragraph" w:customStyle="1" w:styleId="CFD09AE79DDC4AC4B690BA3BD435666E">
    <w:name w:val="CFD09AE79DDC4AC4B690BA3BD435666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33E6529815740E08A1185F20D6CC2C3">
    <w:name w:val="133E6529815740E08A1185F20D6CC2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2022-12-12T07:10:00Z</dcterms:created>
  <dcterms:modified xsi:type="dcterms:W3CDTF">2022-12-12T08:07:00Z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